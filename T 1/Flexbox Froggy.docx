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622885562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8919AD" w:rsidRDefault="008919A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586ED9F5" wp14:editId="2FAC79A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96"/>
              <w:szCs w:val="72"/>
            </w:rPr>
            <w:alias w:val="Título"/>
            <w:tag w:val=""/>
            <w:id w:val="1735040861"/>
            <w:placeholder>
              <w:docPart w:val="09DB3129E7FE412F8973177F86DEA6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8919AD" w:rsidRDefault="009472EA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 w:rsidRPr="009472EA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96"/>
                  <w:szCs w:val="72"/>
                </w:rPr>
                <w:t>Flexbox Froggy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9D06C6CC8ABA4FA28BCD1E57ED9D345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8919AD" w:rsidRDefault="008919A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Nahiomy</w:t>
              </w:r>
              <w:proofErr w:type="spellEnd"/>
              <w:r>
                <w:rPr>
                  <w:color w:val="5B9BD5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5B9BD5" w:themeColor="accent1"/>
                  <w:sz w:val="28"/>
                  <w:szCs w:val="28"/>
                </w:rPr>
                <w:t>Caram</w:t>
              </w:r>
              <w:proofErr w:type="spellEnd"/>
            </w:p>
          </w:sdtContent>
        </w:sdt>
        <w:p w:rsidR="008919AD" w:rsidRDefault="008919A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2BF01" wp14:editId="78262E9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8919AD" w:rsidRDefault="008919A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DaW2</w:t>
                                    </w:r>
                                  </w:p>
                                </w:sdtContent>
                              </w:sdt>
                              <w:p w:rsidR="008919AD" w:rsidRDefault="00C2060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9472EA">
                                      <w:rPr>
                                        <w:caps/>
                                        <w:color w:val="5B9BD5" w:themeColor="accent1"/>
                                      </w:rPr>
                                      <w:t>DWEC</w:t>
                                    </w:r>
                                  </w:sdtContent>
                                </w:sdt>
                              </w:p>
                              <w:p w:rsidR="008919AD" w:rsidRDefault="00C20605" w:rsidP="009472EA">
                                <w:pPr>
                                  <w:pStyle w:val="Sinespaciado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472EA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2BF0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8919AD" w:rsidRDefault="008919A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DaW2</w:t>
                              </w:r>
                            </w:p>
                          </w:sdtContent>
                        </w:sdt>
                        <w:p w:rsidR="008919AD" w:rsidRDefault="009472EA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DWEC</w:t>
                              </w:r>
                            </w:sdtContent>
                          </w:sdt>
                        </w:p>
                        <w:p w:rsidR="008919AD" w:rsidRDefault="009472EA" w:rsidP="009472EA">
                          <w:pPr>
                            <w:pStyle w:val="Sinespaciado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6BD6AE59" wp14:editId="25EB7575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9472EA" w:rsidRDefault="008919AD">
          <w:r>
            <w:br w:type="page"/>
          </w:r>
        </w:p>
      </w:sdtContent>
    </w:sdt>
    <w:p w:rsidR="009472EA" w:rsidRDefault="009472EA"/>
    <w:p w:rsidR="009472EA" w:rsidRDefault="009472EA">
      <w:r>
        <w:t>1</w:t>
      </w:r>
    </w:p>
    <w:p w:rsidR="009472EA" w:rsidRDefault="009472EA"/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790B211E" wp14:editId="46573156">
            <wp:extent cx="5400040" cy="13430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9266"/>
                    <a:stretch/>
                  </pic:blipFill>
                  <pic:spPr bwMode="auto">
                    <a:xfrm>
                      <a:off x="0" y="0"/>
                      <a:ext cx="5400040" cy="1343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4B61" w:rsidRDefault="009472EA">
      <w:r w:rsidRPr="009472EA">
        <w:rPr>
          <w:noProof/>
          <w:lang w:eastAsia="es-ES"/>
        </w:rPr>
        <w:drawing>
          <wp:inline distT="0" distB="0" distL="0" distR="0" wp14:anchorId="73ADF1C6" wp14:editId="673A9772">
            <wp:extent cx="5400040" cy="161290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48D3044C" wp14:editId="1C35DAE9">
            <wp:extent cx="5400040" cy="131826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/>
    <w:p w:rsidR="009472EA" w:rsidRDefault="009472EA">
      <w:r>
        <w:t>2</w:t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1529348E" wp14:editId="785D57AC">
            <wp:extent cx="5400040" cy="1543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lastRenderedPageBreak/>
        <w:drawing>
          <wp:inline distT="0" distB="0" distL="0" distR="0" wp14:anchorId="6F9D008C" wp14:editId="451D6817">
            <wp:extent cx="5400040" cy="15824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66B59C00" wp14:editId="5F14A37E">
            <wp:extent cx="5400040" cy="122745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/>
    <w:p w:rsidR="009472EA" w:rsidRDefault="009472EA">
      <w:r>
        <w:t>3</w:t>
      </w:r>
    </w:p>
    <w:p w:rsidR="009472EA" w:rsidRDefault="009472EA"/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5ABB1D88" wp14:editId="0D0B1053">
            <wp:extent cx="5400040" cy="135445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330920FD" wp14:editId="67EF09AF">
            <wp:extent cx="5400040" cy="157480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782" b="1"/>
                    <a:stretch/>
                  </pic:blipFill>
                  <pic:spPr bwMode="auto">
                    <a:xfrm>
                      <a:off x="0" y="0"/>
                      <a:ext cx="5400040" cy="157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492AE89A" wp14:editId="7D4C33A8">
            <wp:extent cx="5400040" cy="13741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/>
    <w:p w:rsidR="009472EA" w:rsidRDefault="009472EA">
      <w:r>
        <w:lastRenderedPageBreak/>
        <w:t>4</w:t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715CD3A1" wp14:editId="18FBEABF">
            <wp:extent cx="5400040" cy="138112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2650"/>
                    <a:stretch/>
                  </pic:blipFill>
                  <pic:spPr bwMode="auto">
                    <a:xfrm>
                      <a:off x="0" y="0"/>
                      <a:ext cx="5400040" cy="138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16FE0091" wp14:editId="6C56D92D">
            <wp:extent cx="5400040" cy="156273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23D17826" wp14:editId="3156BF1D">
            <wp:extent cx="5400040" cy="1229360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72EA" w:rsidRDefault="009472EA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C20605" w:rsidRDefault="00C20605"/>
    <w:p w:rsidR="009472EA" w:rsidRDefault="009472EA">
      <w:r>
        <w:lastRenderedPageBreak/>
        <w:t>5</w:t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55EF99BF" wp14:editId="63EA1C89">
            <wp:extent cx="5400040" cy="18669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8835"/>
                    <a:stretch/>
                  </pic:blipFill>
                  <pic:spPr bwMode="auto"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472EA">
        <w:rPr>
          <w:noProof/>
          <w:lang w:eastAsia="es-ES"/>
        </w:rPr>
        <w:drawing>
          <wp:inline distT="0" distB="0" distL="0" distR="0" wp14:anchorId="0F75C13A" wp14:editId="41A966CF">
            <wp:extent cx="5400040" cy="18103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79476"/>
                    <a:stretch/>
                  </pic:blipFill>
                  <pic:spPr bwMode="auto">
                    <a:xfrm>
                      <a:off x="0" y="0"/>
                      <a:ext cx="5400040" cy="181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2EA" w:rsidRDefault="009472EA">
      <w:r w:rsidRPr="009472EA">
        <w:rPr>
          <w:noProof/>
          <w:lang w:eastAsia="es-ES"/>
        </w:rPr>
        <w:drawing>
          <wp:inline distT="0" distB="0" distL="0" distR="0" wp14:anchorId="2463F188" wp14:editId="2E39427A">
            <wp:extent cx="5400040" cy="15811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4F4" w:rsidRDefault="00BD04F4">
      <w:r w:rsidRPr="00BD04F4">
        <w:rPr>
          <w:noProof/>
          <w:lang w:eastAsia="es-ES"/>
        </w:rPr>
        <w:drawing>
          <wp:inline distT="0" distB="0" distL="0" distR="0" wp14:anchorId="5E0B2E8F" wp14:editId="6E061769">
            <wp:extent cx="5400040" cy="18669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31855" b="46980"/>
                    <a:stretch/>
                  </pic:blipFill>
                  <pic:spPr bwMode="auto"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472EA" w:rsidRDefault="009472EA">
      <w:pPr>
        <w:rPr>
          <w:u w:val="single"/>
        </w:rPr>
      </w:pPr>
      <w:r w:rsidRPr="009472EA">
        <w:rPr>
          <w:noProof/>
          <w:lang w:eastAsia="es-ES"/>
        </w:rPr>
        <w:lastRenderedPageBreak/>
        <w:drawing>
          <wp:inline distT="0" distB="0" distL="0" distR="0" wp14:anchorId="781CFB54" wp14:editId="30401479">
            <wp:extent cx="5400040" cy="1768475"/>
            <wp:effectExtent l="0" t="0" r="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pPr>
        <w:rPr>
          <w:u w:val="single"/>
        </w:rPr>
      </w:pPr>
    </w:p>
    <w:p w:rsidR="00C20605" w:rsidRDefault="00C20605">
      <w:r w:rsidRPr="00C20605">
        <w:t>6</w:t>
      </w:r>
    </w:p>
    <w:p w:rsidR="00C20605" w:rsidRDefault="00C20605"/>
    <w:p w:rsidR="00C20605" w:rsidRPr="00C20605" w:rsidRDefault="00C20605">
      <w:r w:rsidRPr="00C20605">
        <w:drawing>
          <wp:inline distT="0" distB="0" distL="0" distR="0" wp14:anchorId="75B4EE52" wp14:editId="2649DFCA">
            <wp:extent cx="5400040" cy="52070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pPr>
        <w:rPr>
          <w:u w:val="single"/>
        </w:rPr>
      </w:pPr>
      <w:r w:rsidRPr="00C20605">
        <w:lastRenderedPageBreak/>
        <w:drawing>
          <wp:inline distT="0" distB="0" distL="0" distR="0" wp14:anchorId="56D53822" wp14:editId="3464A550">
            <wp:extent cx="5400040" cy="1638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pPr>
        <w:rPr>
          <w:u w:val="single"/>
        </w:rPr>
      </w:pPr>
      <w:r w:rsidRPr="00C20605">
        <w:drawing>
          <wp:inline distT="0" distB="0" distL="0" distR="0" wp14:anchorId="5B1EAE93" wp14:editId="3CD34CA2">
            <wp:extent cx="5400040" cy="2869095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46211"/>
                    <a:stretch/>
                  </pic:blipFill>
                  <pic:spPr bwMode="auto">
                    <a:xfrm>
                      <a:off x="0" y="0"/>
                      <a:ext cx="5400040" cy="286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0605" w:rsidRDefault="00C20605"/>
    <w:p w:rsidR="00C20605" w:rsidRDefault="00C20605">
      <w:r>
        <w:t>7</w:t>
      </w:r>
    </w:p>
    <w:p w:rsidR="00C20605" w:rsidRDefault="00C20605">
      <w:r w:rsidRPr="00C20605">
        <w:drawing>
          <wp:inline distT="0" distB="0" distL="0" distR="0" wp14:anchorId="30E7BBAF" wp14:editId="0BD43687">
            <wp:extent cx="5400040" cy="165925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lastRenderedPageBreak/>
        <w:drawing>
          <wp:inline distT="0" distB="0" distL="0" distR="0" wp14:anchorId="5D5D3FB5" wp14:editId="5DB196C5">
            <wp:extent cx="5400040" cy="161099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0605">
        <w:drawing>
          <wp:inline distT="0" distB="0" distL="0" distR="0" wp14:anchorId="45637A93" wp14:editId="0AC0C78C">
            <wp:extent cx="5400040" cy="16808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/>
    <w:p w:rsidR="00C20605" w:rsidRDefault="00C20605">
      <w:r>
        <w:t>8</w:t>
      </w:r>
    </w:p>
    <w:p w:rsidR="00C20605" w:rsidRDefault="00C20605">
      <w:r w:rsidRPr="00C20605">
        <w:drawing>
          <wp:inline distT="0" distB="0" distL="0" distR="0" wp14:anchorId="1F7A8CA7" wp14:editId="208B87D4">
            <wp:extent cx="5400040" cy="145669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drawing>
          <wp:inline distT="0" distB="0" distL="0" distR="0" wp14:anchorId="1AC028AC" wp14:editId="48E3FFEE">
            <wp:extent cx="5400040" cy="1613535"/>
            <wp:effectExtent l="0" t="0" r="0" b="571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lastRenderedPageBreak/>
        <w:drawing>
          <wp:inline distT="0" distB="0" distL="0" distR="0" wp14:anchorId="46AFE39B" wp14:editId="6F9B14D1">
            <wp:extent cx="5400040" cy="173291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/>
    <w:p w:rsidR="00C20605" w:rsidRDefault="00C20605">
      <w:r>
        <w:t>9</w:t>
      </w:r>
    </w:p>
    <w:p w:rsidR="00C20605" w:rsidRDefault="00C20605">
      <w:r w:rsidRPr="00C20605">
        <w:drawing>
          <wp:inline distT="0" distB="0" distL="0" distR="0" wp14:anchorId="67F04385" wp14:editId="0A677C1E">
            <wp:extent cx="3555086" cy="3721211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6934" cy="37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drawing>
          <wp:inline distT="0" distB="0" distL="0" distR="0" wp14:anchorId="663FB370" wp14:editId="438299FC">
            <wp:extent cx="5400040" cy="1576070"/>
            <wp:effectExtent l="0" t="0" r="0" b="508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lastRenderedPageBreak/>
        <w:drawing>
          <wp:inline distT="0" distB="0" distL="0" distR="0" wp14:anchorId="75BB68FD" wp14:editId="6B1FA38F">
            <wp:extent cx="4118776" cy="4222860"/>
            <wp:effectExtent l="0" t="0" r="0" b="635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4478" cy="422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/>
    <w:p w:rsidR="00C20605" w:rsidRDefault="00C20605">
      <w:r>
        <w:t>10</w:t>
      </w:r>
    </w:p>
    <w:p w:rsidR="00C20605" w:rsidRDefault="00C20605">
      <w:r w:rsidRPr="00C20605">
        <w:drawing>
          <wp:inline distT="0" distB="0" distL="0" distR="0" wp14:anchorId="788B6B66" wp14:editId="701A0A18">
            <wp:extent cx="5400040" cy="1920875"/>
            <wp:effectExtent l="0" t="0" r="0" b="317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drawing>
          <wp:inline distT="0" distB="0" distL="0" distR="0" wp14:anchorId="2A3C6CEA" wp14:editId="3F3FCCE4">
            <wp:extent cx="5400040" cy="160718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lastRenderedPageBreak/>
        <w:drawing>
          <wp:inline distT="0" distB="0" distL="0" distR="0" wp14:anchorId="7831D1C7" wp14:editId="11B1A1A8">
            <wp:extent cx="5400040" cy="1863725"/>
            <wp:effectExtent l="0" t="0" r="0" b="3175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/>
    <w:p w:rsidR="00C20605" w:rsidRDefault="00C20605">
      <w:r>
        <w:t>11</w:t>
      </w:r>
    </w:p>
    <w:p w:rsidR="00C20605" w:rsidRDefault="00C20605">
      <w:r w:rsidRPr="00C20605">
        <w:drawing>
          <wp:inline distT="0" distB="0" distL="0" distR="0" wp14:anchorId="5915DCF7" wp14:editId="121E0EF0">
            <wp:extent cx="2639833" cy="4745600"/>
            <wp:effectExtent l="0" t="0" r="8255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41050" cy="474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lastRenderedPageBreak/>
        <w:drawing>
          <wp:inline distT="0" distB="0" distL="0" distR="0" wp14:anchorId="381760BE" wp14:editId="7F8BE166">
            <wp:extent cx="5400040" cy="1633220"/>
            <wp:effectExtent l="0" t="0" r="0" b="508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drawing>
          <wp:inline distT="0" distB="0" distL="0" distR="0" wp14:anchorId="677DF9EC" wp14:editId="1A35CFB0">
            <wp:extent cx="2429214" cy="5553850"/>
            <wp:effectExtent l="0" t="0" r="9525" b="8890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/>
    <w:p w:rsidR="00C20605" w:rsidRDefault="00C20605">
      <w:r>
        <w:t>12</w:t>
      </w:r>
    </w:p>
    <w:p w:rsidR="00C20605" w:rsidRDefault="00C20605">
      <w:r w:rsidRPr="00C20605">
        <w:lastRenderedPageBreak/>
        <w:drawing>
          <wp:inline distT="0" distB="0" distL="0" distR="0" wp14:anchorId="2DAF5D7C" wp14:editId="232A3F38">
            <wp:extent cx="5250815" cy="8892540"/>
            <wp:effectExtent l="0" t="0" r="6985" b="381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08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Default="00C20605">
      <w:r w:rsidRPr="00C20605">
        <w:lastRenderedPageBreak/>
        <w:drawing>
          <wp:inline distT="0" distB="0" distL="0" distR="0" wp14:anchorId="0F3A2D42" wp14:editId="0E4E12BC">
            <wp:extent cx="5400040" cy="1614805"/>
            <wp:effectExtent l="0" t="0" r="0" b="444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605" w:rsidRPr="00C20605" w:rsidRDefault="00C20605">
      <w:r w:rsidRPr="00C20605">
        <w:drawing>
          <wp:inline distT="0" distB="0" distL="0" distR="0" wp14:anchorId="1E39DBEB" wp14:editId="1A27C891">
            <wp:extent cx="1619814" cy="6345141"/>
            <wp:effectExtent l="0" t="0" r="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25715" cy="636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20605" w:rsidRPr="00C20605" w:rsidSect="008919AD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2EA"/>
    <w:rsid w:val="006F1318"/>
    <w:rsid w:val="008919AD"/>
    <w:rsid w:val="009472EA"/>
    <w:rsid w:val="00BD04F4"/>
    <w:rsid w:val="00C2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C2905"/>
  <w15:chartTrackingRefBased/>
  <w15:docId w15:val="{D737AC53-E212-47A6-A115-FCE90545B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8919A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919AD"/>
    <w:rPr>
      <w:rFonts w:eastAsiaTheme="minorEastAsia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92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2\Documents\Plantillas%20personalizadas%20de%20Office\T&#237;tulo%20del%20documen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9DB3129E7FE412F8973177F86DEA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64D3DC-6566-4D22-B279-3AD47883EEC6}"/>
      </w:docPartPr>
      <w:docPartBody>
        <w:p w:rsidR="00BD56E3" w:rsidRDefault="005D2C0C">
          <w:pPr>
            <w:pStyle w:val="09DB3129E7FE412F8973177F86DEA64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9D06C6CC8ABA4FA28BCD1E57ED9D34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8B875-92B0-4BC4-8B6C-D47931E3938E}"/>
      </w:docPartPr>
      <w:docPartBody>
        <w:p w:rsidR="00BD56E3" w:rsidRDefault="005D2C0C">
          <w:pPr>
            <w:pStyle w:val="9D06C6CC8ABA4FA28BCD1E57ED9D3458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C0C"/>
    <w:rsid w:val="00014576"/>
    <w:rsid w:val="0030592B"/>
    <w:rsid w:val="005D2C0C"/>
    <w:rsid w:val="00BD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9DB3129E7FE412F8973177F86DEA647">
    <w:name w:val="09DB3129E7FE412F8973177F86DEA647"/>
  </w:style>
  <w:style w:type="paragraph" w:customStyle="1" w:styleId="9D06C6CC8ABA4FA28BCD1E57ED9D3458">
    <w:name w:val="9D06C6CC8ABA4FA28BCD1E57ED9D34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DaW2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Título del documento</Template>
  <TotalTime>32</TotalTime>
  <Pages>14</Pages>
  <Words>26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Flexbox Froggy</vt:lpstr>
    </vt:vector>
  </TitlesOfParts>
  <Company>DWEC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Flexbox Froggy</dc:title>
  <dc:subject>Nahiomy Caram</dc:subject>
  <dc:creator>daw2</dc:creator>
  <cp:keywords/>
  <dc:description/>
  <cp:lastModifiedBy>daw2</cp:lastModifiedBy>
  <cp:revision>4</cp:revision>
  <dcterms:created xsi:type="dcterms:W3CDTF">2026-09-21T13:07:00Z</dcterms:created>
  <dcterms:modified xsi:type="dcterms:W3CDTF">2026-09-24T18:36:00Z</dcterms:modified>
</cp:coreProperties>
</file>